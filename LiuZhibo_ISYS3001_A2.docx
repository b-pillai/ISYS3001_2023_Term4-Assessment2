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 xml:space="preserve">submit in any other file </w:t>
      </w:r>
      <w:proofErr w:type="gramStart"/>
      <w:r>
        <w:rPr>
          <w:rFonts w:ascii="Arial" w:hAnsi="Arial" w:cs="Arial"/>
          <w:sz w:val="22"/>
          <w:szCs w:val="22"/>
        </w:rPr>
        <w:t>format</w:t>
      </w:r>
      <w:proofErr w:type="gramEnd"/>
      <w:r>
        <w:rPr>
          <w:rFonts w:ascii="Arial" w:hAnsi="Arial" w:cs="Arial"/>
          <w:sz w:val="22"/>
          <w:szCs w:val="22"/>
        </w:rPr>
        <w:t xml:space="preserve">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790000DA" w:rsidR="004563E2" w:rsidRDefault="00100BDD">
            <w:pPr>
              <w:snapToGrid w:val="0"/>
              <w:rPr>
                <w:rFonts w:ascii="Arial" w:hAnsi="Arial" w:cs="Arial"/>
                <w:b/>
                <w:sz w:val="28"/>
              </w:rPr>
            </w:pPr>
            <w:r>
              <w:rPr>
                <w:rFonts w:asciiTheme="minorEastAsia" w:eastAsiaTheme="minorEastAsia" w:hAnsiTheme="minorEastAsia" w:cs="Arial" w:hint="eastAsia"/>
                <w:b/>
                <w:sz w:val="28"/>
              </w:rPr>
              <w:t>Liu</w:t>
            </w:r>
            <w:r>
              <w:rPr>
                <w:rFonts w:ascii="Arial" w:hAnsi="Arial" w:cs="Arial"/>
                <w:b/>
                <w:sz w:val="28"/>
              </w:rPr>
              <w:t xml:space="preserve"> </w:t>
            </w:r>
            <w:proofErr w:type="spellStart"/>
            <w:r>
              <w:rPr>
                <w:rFonts w:asciiTheme="minorEastAsia" w:eastAsiaTheme="minorEastAsia" w:hAnsiTheme="minorEastAsia" w:cs="Arial" w:hint="eastAsia"/>
                <w:b/>
                <w:sz w:val="28"/>
              </w:rPr>
              <w:t>Zhibo</w:t>
            </w:r>
            <w:proofErr w:type="spellEnd"/>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2580B1A4" w:rsidR="004563E2" w:rsidRPr="00100BDD" w:rsidRDefault="00100BDD">
            <w:pPr>
              <w:snapToGrid w:val="0"/>
              <w:rPr>
                <w:rFonts w:ascii="Arial" w:eastAsiaTheme="minorEastAsia" w:hAnsi="Arial" w:cs="Arial"/>
                <w:b/>
                <w:sz w:val="28"/>
                <w:szCs w:val="22"/>
              </w:rPr>
            </w:pPr>
            <w:r>
              <w:rPr>
                <w:rFonts w:ascii="Arial" w:eastAsiaTheme="minorEastAsia" w:hAnsi="Arial" w:cs="Arial" w:hint="eastAsia"/>
                <w:b/>
                <w:sz w:val="28"/>
                <w:szCs w:val="22"/>
              </w:rPr>
              <w:t>2</w:t>
            </w:r>
            <w:r>
              <w:rPr>
                <w:rFonts w:ascii="Arial" w:eastAsiaTheme="minorEastAsia" w:hAnsi="Arial" w:cs="Arial"/>
                <w:b/>
                <w:sz w:val="28"/>
                <w:szCs w:val="22"/>
              </w:rPr>
              <w:t>4275057</w:t>
            </w: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77777777" w:rsidR="004563E2" w:rsidRDefault="004563E2">
            <w:pPr>
              <w:snapToGrid w:val="0"/>
              <w:rPr>
                <w:rFonts w:ascii="Arial" w:hAnsi="Arial" w:cs="Arial"/>
                <w:b/>
                <w:sz w:val="28"/>
              </w:rPr>
            </w:pP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330C8E54" w:rsidR="004563E2" w:rsidRDefault="00E25C5F">
            <w:pPr>
              <w:snapToGrid w:val="0"/>
            </w:pPr>
            <w:r>
              <w:rPr>
                <w:rFonts w:ascii="Arial" w:hAnsi="Arial" w:cs="Arial"/>
              </w:rPr>
              <w:t>2</w:t>
            </w:r>
            <w:r w:rsidR="00100BDD">
              <w:rPr>
                <w:rFonts w:ascii="Arial" w:hAnsi="Arial" w:cs="Arial"/>
              </w:rPr>
              <w:t>5</w:t>
            </w:r>
            <w:r w:rsidR="00E63551" w:rsidRPr="00E63551">
              <w:rPr>
                <w:rFonts w:ascii="Arial" w:hAnsi="Arial" w:cs="Arial"/>
              </w:rPr>
              <w:t xml:space="preserve"> September 202</w:t>
            </w:r>
            <w:r w:rsidR="00100BDD">
              <w:rPr>
                <w:rFonts w:ascii="Arial" w:hAnsi="Arial" w:cs="Arial"/>
              </w:rPr>
              <w:t>3</w:t>
            </w:r>
            <w:r w:rsidR="00E63551" w:rsidRPr="00E63551">
              <w:rPr>
                <w:rFonts w:ascii="Arial" w:hAnsi="Arial" w:cs="Arial"/>
              </w:rPr>
              <w:t xml:space="preserve">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77777777" w:rsidR="004563E2" w:rsidRDefault="004563E2">
            <w:pPr>
              <w:snapToGrid w:val="0"/>
              <w:rPr>
                <w:rFonts w:ascii="Arial" w:hAnsi="Arial" w:cs="Arial"/>
                <w:b/>
                <w:sz w:val="28"/>
              </w:rPr>
            </w:pP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77777777" w:rsidR="004563E2" w:rsidRDefault="004563E2">
            <w:pPr>
              <w:widowControl w:val="0"/>
              <w:autoSpaceDE w:val="0"/>
              <w:snapToGrid w:val="0"/>
              <w:jc w:val="right"/>
              <w:rPr>
                <w:rFonts w:ascii="Arial" w:hAnsi="Arial" w:cs="Arial"/>
                <w:szCs w:val="22"/>
              </w:rPr>
            </w:pP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w:t>
            </w:r>
            <w:proofErr w:type="gramStart"/>
            <w:r>
              <w:rPr>
                <w:rFonts w:ascii="Arial" w:hAnsi="Arial" w:cs="Arial"/>
                <w:sz w:val="18"/>
                <w:szCs w:val="22"/>
              </w:rPr>
              <w:t>please</w:t>
            </w:r>
            <w:proofErr w:type="gramEnd"/>
            <w:r>
              <w:rPr>
                <w:rFonts w:ascii="Arial" w:hAnsi="Arial" w:cs="Arial"/>
                <w:sz w:val="18"/>
                <w:szCs w:val="22"/>
              </w:rPr>
              <w:t xml:space="preserv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77777777" w:rsidR="004563E2" w:rsidRDefault="004563E2">
            <w:pPr>
              <w:widowControl w:val="0"/>
              <w:autoSpaceDE w:val="0"/>
              <w:snapToGrid w:val="0"/>
              <w:jc w:val="right"/>
              <w:rPr>
                <w:rFonts w:ascii="Arial" w:hAnsi="Arial" w:cs="Arial"/>
                <w:szCs w:val="22"/>
              </w:rPr>
            </w:pPr>
          </w:p>
        </w:tc>
      </w:tr>
    </w:tbl>
    <w:p w14:paraId="5D84C669" w14:textId="77777777" w:rsidR="004563E2" w:rsidRDefault="004563E2" w:rsidP="00BD7BFB"/>
    <w:p w14:paraId="4C54F6B3" w14:textId="77777777" w:rsidR="00F66B72" w:rsidRDefault="00F66B72" w:rsidP="00BD7BFB"/>
    <w:p w14:paraId="0F5E6DB8" w14:textId="77777777" w:rsidR="00F66B72" w:rsidRDefault="00F66B72" w:rsidP="00BD7BFB"/>
    <w:p w14:paraId="1D55C554" w14:textId="627515B7" w:rsidR="00A706A2" w:rsidRPr="00100BDD" w:rsidRDefault="002479C0" w:rsidP="00BD7BFB">
      <w:pPr>
        <w:pStyle w:val="1"/>
      </w:pPr>
      <w:r>
        <w:lastRenderedPageBreak/>
        <w:t>Request for Proposal</w:t>
      </w:r>
    </w:p>
    <w:p w14:paraId="5AECDE15" w14:textId="543FA9D0"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Background on your </w:t>
      </w:r>
      <w:proofErr w:type="spellStart"/>
      <w:r w:rsidR="00473541">
        <w:rPr>
          <w:rFonts w:ascii="Times New Roman" w:hAnsi="Times New Roman" w:cs="Times New Roman"/>
          <w:sz w:val="32"/>
          <w:szCs w:val="48"/>
        </w:rPr>
        <w:t>organisation</w:t>
      </w:r>
      <w:proofErr w:type="spellEnd"/>
      <w:r w:rsidR="00CA4654">
        <w:rPr>
          <w:rFonts w:ascii="Times New Roman" w:hAnsi="Times New Roman" w:cs="Times New Roman"/>
          <w:sz w:val="32"/>
          <w:szCs w:val="48"/>
        </w:rPr>
        <w:t xml:space="preserve"> </w:t>
      </w:r>
    </w:p>
    <w:p w14:paraId="2BA77032" w14:textId="420C6A56" w:rsidR="00100BDD" w:rsidRPr="00100BDD" w:rsidRDefault="00100BDD" w:rsidP="00100BDD">
      <w:pPr>
        <w:pStyle w:val="ab"/>
        <w:rPr>
          <w:i/>
          <w:iCs/>
          <w:sz w:val="21"/>
          <w:szCs w:val="36"/>
        </w:rPr>
      </w:pPr>
      <w:r w:rsidRPr="00100BDD">
        <w:rPr>
          <w:i/>
          <w:iCs/>
          <w:sz w:val="21"/>
          <w:szCs w:val="36"/>
        </w:rPr>
        <w:t>We are GEE company, specializing in providing customers with professional customized integrated systems. We will provide customers with professional and efficient services, such as on-site service, 24-hour after-sales service, professional confidentiality system, and related supporting services.</w:t>
      </w:r>
    </w:p>
    <w:p w14:paraId="5187ED1A" w14:textId="77777777" w:rsidR="00100BDD" w:rsidRPr="00100BDD" w:rsidRDefault="00100BDD" w:rsidP="00100BDD">
      <w:pPr>
        <w:pStyle w:val="ab"/>
        <w:rPr>
          <w:i/>
          <w:iCs/>
          <w:sz w:val="21"/>
          <w:szCs w:val="36"/>
        </w:rPr>
      </w:pPr>
      <w:r w:rsidRPr="00100BDD">
        <w:rPr>
          <w:i/>
          <w:iCs/>
          <w:sz w:val="21"/>
          <w:szCs w:val="36"/>
        </w:rPr>
        <w:t>We have customized professional integrated systems for multiple companies and have received good reviews in the industry. Our technical personnel are very professional and have rich industry experience. They are fully proficient in computer languages such as C, C++, Java, and are proficient in using various architectures.</w:t>
      </w:r>
    </w:p>
    <w:p w14:paraId="4033436A" w14:textId="77777777" w:rsidR="00550355" w:rsidRPr="00732FAA" w:rsidRDefault="00D26B3D"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Requirements </w:t>
      </w:r>
    </w:p>
    <w:p w14:paraId="3CBFC171" w14:textId="56D30524" w:rsidR="00100BDD" w:rsidRPr="00100BDD" w:rsidRDefault="00100BDD" w:rsidP="00100BDD">
      <w:pPr>
        <w:pStyle w:val="ab"/>
        <w:rPr>
          <w:i/>
          <w:iCs/>
          <w:sz w:val="21"/>
          <w:szCs w:val="36"/>
        </w:rPr>
      </w:pPr>
      <w:r w:rsidRPr="00100BDD">
        <w:rPr>
          <w:i/>
          <w:iCs/>
          <w:sz w:val="21"/>
          <w:szCs w:val="36"/>
        </w:rPr>
        <w:t>Based on your request, we will provide suggestions and solutions from the following aspects.</w:t>
      </w:r>
    </w:p>
    <w:p w14:paraId="230155E9" w14:textId="314460AF" w:rsidR="00100BDD" w:rsidRPr="00100BDD" w:rsidRDefault="00100BDD" w:rsidP="00100BDD">
      <w:pPr>
        <w:pStyle w:val="ab"/>
        <w:numPr>
          <w:ilvl w:val="0"/>
          <w:numId w:val="11"/>
        </w:numPr>
        <w:rPr>
          <w:i/>
          <w:iCs/>
          <w:sz w:val="21"/>
          <w:szCs w:val="36"/>
        </w:rPr>
      </w:pPr>
      <w:r w:rsidRPr="00100BDD">
        <w:rPr>
          <w:i/>
          <w:iCs/>
          <w:sz w:val="21"/>
          <w:szCs w:val="36"/>
        </w:rPr>
        <w:t>Customer Relationship Database: You would like to record all information about your customers and any activities conducted on your end in this database. Therefore, we suggest that you establish a data management system to facilitate real-time entry and update of customer information, and add search options to facilitate search.</w:t>
      </w:r>
    </w:p>
    <w:p w14:paraId="6F737BDF" w14:textId="6E729556" w:rsidR="00100BDD" w:rsidRPr="00100BDD" w:rsidRDefault="00100BDD" w:rsidP="00100BDD">
      <w:pPr>
        <w:pStyle w:val="ab"/>
        <w:numPr>
          <w:ilvl w:val="0"/>
          <w:numId w:val="11"/>
        </w:numPr>
        <w:rPr>
          <w:i/>
          <w:iCs/>
          <w:sz w:val="21"/>
          <w:szCs w:val="36"/>
        </w:rPr>
      </w:pPr>
      <w:r w:rsidRPr="00100BDD">
        <w:rPr>
          <w:i/>
          <w:iCs/>
          <w:sz w:val="21"/>
          <w:szCs w:val="36"/>
        </w:rPr>
        <w:t xml:space="preserve">Marketing System: Regarding marketing systems, your expectation is to identify potential customers and record relevant information while using modern marketing technology. </w:t>
      </w:r>
      <w:proofErr w:type="gramStart"/>
      <w:r w:rsidRPr="00100BDD">
        <w:rPr>
          <w:i/>
          <w:iCs/>
          <w:sz w:val="21"/>
          <w:szCs w:val="36"/>
        </w:rPr>
        <w:t>So</w:t>
      </w:r>
      <w:proofErr w:type="gramEnd"/>
      <w:r w:rsidRPr="00100BDD">
        <w:rPr>
          <w:i/>
          <w:iCs/>
          <w:sz w:val="21"/>
          <w:szCs w:val="36"/>
        </w:rPr>
        <w:t xml:space="preserve"> we suggest customizing an AI deep learning app to help you identify potential customers and record them in the customer relationship database. It can also serve as an electronic customer service tool for marketing on various social media platforms, while using other modern marketing techniques.</w:t>
      </w:r>
    </w:p>
    <w:p w14:paraId="65013C50" w14:textId="45B9D2A7" w:rsidR="00100BDD" w:rsidRPr="00100BDD" w:rsidRDefault="00100BDD" w:rsidP="00100BDD">
      <w:pPr>
        <w:pStyle w:val="ab"/>
        <w:numPr>
          <w:ilvl w:val="0"/>
          <w:numId w:val="11"/>
        </w:numPr>
        <w:rPr>
          <w:i/>
          <w:iCs/>
          <w:sz w:val="21"/>
          <w:szCs w:val="36"/>
        </w:rPr>
      </w:pPr>
      <w:r w:rsidRPr="00100BDD">
        <w:rPr>
          <w:i/>
          <w:iCs/>
          <w:sz w:val="21"/>
          <w:szCs w:val="36"/>
        </w:rPr>
        <w:t>Inventory Management System: Based on the remaining inventory database, the inventory management system will add a real-time monitoring database system for reminding or automatically ordering related products, and provide high-performance retrieval methods to reduce unnecessary waiting time and improve your work efficiency.</w:t>
      </w:r>
    </w:p>
    <w:p w14:paraId="206250E4" w14:textId="000EDA54" w:rsidR="00100BDD" w:rsidRPr="00100BDD" w:rsidRDefault="00100BDD" w:rsidP="00100BDD">
      <w:pPr>
        <w:pStyle w:val="ab"/>
        <w:numPr>
          <w:ilvl w:val="0"/>
          <w:numId w:val="11"/>
        </w:numPr>
        <w:rPr>
          <w:i/>
          <w:iCs/>
          <w:sz w:val="21"/>
          <w:szCs w:val="36"/>
        </w:rPr>
      </w:pPr>
      <w:r w:rsidRPr="00100BDD">
        <w:rPr>
          <w:i/>
          <w:iCs/>
          <w:sz w:val="21"/>
          <w:szCs w:val="36"/>
        </w:rPr>
        <w:t>Personnel management: We suggest building a large cloud platform that includes all staff and senior management personnel. This will greatly improve the collaboration and communication skills between various departments, while providing ordering, recruitment, and other functions that you will need in the future.</w:t>
      </w:r>
    </w:p>
    <w:p w14:paraId="76C6006F" w14:textId="77777777" w:rsidR="00100BDD" w:rsidRPr="00100BDD" w:rsidRDefault="00100BDD" w:rsidP="00100BDD">
      <w:pPr>
        <w:pStyle w:val="ab"/>
        <w:numPr>
          <w:ilvl w:val="0"/>
          <w:numId w:val="11"/>
        </w:numPr>
        <w:rPr>
          <w:i/>
          <w:iCs/>
          <w:sz w:val="21"/>
          <w:szCs w:val="36"/>
        </w:rPr>
      </w:pPr>
      <w:r w:rsidRPr="00100BDD">
        <w:rPr>
          <w:i/>
          <w:iCs/>
          <w:sz w:val="21"/>
          <w:szCs w:val="36"/>
        </w:rPr>
        <w:t>Overall system: We recommend customizing a highly modular system, firstly for the convenience of future maintenance and upgrades, and secondly because modularity can support collaboration among multiple people without mutual interference, reducing your waiting cycle.</w:t>
      </w:r>
    </w:p>
    <w:p w14:paraId="503A68E5" w14:textId="7C966677" w:rsidR="00471464" w:rsidRPr="00732FAA" w:rsidRDefault="00471464"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How do you e</w:t>
      </w:r>
      <w:r w:rsidR="0074276F" w:rsidRPr="00732FAA">
        <w:rPr>
          <w:rFonts w:ascii="Times New Roman" w:hAnsi="Times New Roman" w:cs="Times New Roman"/>
          <w:sz w:val="32"/>
          <w:szCs w:val="48"/>
        </w:rPr>
        <w:t xml:space="preserve">valuate </w:t>
      </w:r>
      <w:r w:rsidRPr="00732FAA">
        <w:rPr>
          <w:rFonts w:ascii="Times New Roman" w:hAnsi="Times New Roman" w:cs="Times New Roman"/>
          <w:sz w:val="32"/>
          <w:szCs w:val="48"/>
        </w:rPr>
        <w:t xml:space="preserve">the </w:t>
      </w:r>
      <w:r w:rsidR="0074276F" w:rsidRPr="00732FAA">
        <w:rPr>
          <w:rFonts w:ascii="Times New Roman" w:hAnsi="Times New Roman" w:cs="Times New Roman"/>
          <w:sz w:val="32"/>
          <w:szCs w:val="48"/>
        </w:rPr>
        <w:t>proposal</w:t>
      </w:r>
      <w:r w:rsidR="0068334B" w:rsidRPr="00732FAA">
        <w:rPr>
          <w:rFonts w:ascii="Times New Roman" w:hAnsi="Times New Roman" w:cs="Times New Roman"/>
          <w:sz w:val="32"/>
          <w:szCs w:val="48"/>
        </w:rPr>
        <w:t>s</w:t>
      </w:r>
      <w:r w:rsidR="001962B9" w:rsidRPr="00732FAA">
        <w:rPr>
          <w:rFonts w:ascii="Times New Roman" w:hAnsi="Times New Roman" w:cs="Times New Roman"/>
          <w:sz w:val="32"/>
          <w:szCs w:val="48"/>
        </w:rPr>
        <w:t>?</w:t>
      </w:r>
    </w:p>
    <w:p w14:paraId="6F0C9A40" w14:textId="52B544B2" w:rsidR="00100BDD" w:rsidRPr="00100BDD" w:rsidRDefault="00100BDD" w:rsidP="00100BDD">
      <w:pPr>
        <w:pStyle w:val="ab"/>
        <w:rPr>
          <w:i/>
          <w:iCs/>
          <w:sz w:val="21"/>
          <w:szCs w:val="36"/>
        </w:rPr>
      </w:pPr>
      <w:r w:rsidRPr="00100BDD">
        <w:rPr>
          <w:i/>
          <w:iCs/>
          <w:sz w:val="21"/>
          <w:szCs w:val="36"/>
        </w:rPr>
        <w:t xml:space="preserve">Past projects: Our company has provided professional customized system building services for multiple professional companies. For example, the well-known </w:t>
      </w:r>
      <w:proofErr w:type="spellStart"/>
      <w:r w:rsidRPr="00100BDD">
        <w:rPr>
          <w:i/>
          <w:iCs/>
          <w:sz w:val="21"/>
          <w:szCs w:val="36"/>
        </w:rPr>
        <w:t>Waimart's</w:t>
      </w:r>
      <w:proofErr w:type="spellEnd"/>
      <w:r w:rsidRPr="00100BDD">
        <w:rPr>
          <w:i/>
          <w:iCs/>
          <w:sz w:val="21"/>
          <w:szCs w:val="36"/>
        </w:rPr>
        <w:t xml:space="preserve"> large-scale management system, SMEEMA's online sales system, and personnel management system are all provided by our company.</w:t>
      </w:r>
    </w:p>
    <w:p w14:paraId="518687CE" w14:textId="77777777" w:rsidR="00100BDD" w:rsidRPr="00100BDD" w:rsidRDefault="00100BDD" w:rsidP="00100BDD">
      <w:pPr>
        <w:pStyle w:val="ab"/>
        <w:rPr>
          <w:i/>
          <w:iCs/>
          <w:sz w:val="21"/>
          <w:szCs w:val="36"/>
        </w:rPr>
      </w:pPr>
      <w:r w:rsidRPr="00100BDD">
        <w:rPr>
          <w:i/>
          <w:iCs/>
          <w:sz w:val="21"/>
          <w:szCs w:val="36"/>
        </w:rPr>
        <w:t xml:space="preserve">Company Capability: Our company has a very professional team that will provide a comprehensive, professional, and efficient service, allowing you to enjoy the services and </w:t>
      </w:r>
      <w:r w:rsidRPr="00100BDD">
        <w:rPr>
          <w:i/>
          <w:iCs/>
          <w:sz w:val="21"/>
          <w:szCs w:val="36"/>
        </w:rPr>
        <w:lastRenderedPageBreak/>
        <w:t>products you need in the shortest possible time. Our company promises to provide free on-site maintenance and online maintenance within four years.</w:t>
      </w:r>
    </w:p>
    <w:p w14:paraId="5FA41D7C" w14:textId="5BB4FEE9" w:rsidR="00B44439" w:rsidRPr="00732FAA" w:rsidRDefault="00350EF6"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How </w:t>
      </w:r>
      <w:r w:rsidR="0009454C" w:rsidRPr="00732FAA">
        <w:rPr>
          <w:rFonts w:ascii="Times New Roman" w:hAnsi="Times New Roman" w:cs="Times New Roman"/>
          <w:sz w:val="32"/>
          <w:szCs w:val="48"/>
        </w:rPr>
        <w:t>to get additional d</w:t>
      </w:r>
      <w:r w:rsidRPr="00732FAA">
        <w:rPr>
          <w:rFonts w:ascii="Times New Roman" w:hAnsi="Times New Roman" w:cs="Times New Roman"/>
          <w:sz w:val="32"/>
          <w:szCs w:val="48"/>
        </w:rPr>
        <w:t>etails about project</w:t>
      </w:r>
      <w:r w:rsidR="0009454C" w:rsidRPr="00732FAA">
        <w:rPr>
          <w:rFonts w:ascii="Times New Roman" w:hAnsi="Times New Roman" w:cs="Times New Roman"/>
          <w:sz w:val="32"/>
          <w:szCs w:val="48"/>
        </w:rPr>
        <w:t>s</w:t>
      </w:r>
    </w:p>
    <w:p w14:paraId="150911B8" w14:textId="14D690A7" w:rsidR="00100BDD" w:rsidRPr="00100BDD" w:rsidRDefault="00100BDD" w:rsidP="00100BDD">
      <w:pPr>
        <w:pStyle w:val="ab"/>
        <w:rPr>
          <w:i/>
          <w:iCs/>
          <w:sz w:val="21"/>
          <w:szCs w:val="36"/>
        </w:rPr>
      </w:pPr>
      <w:r w:rsidRPr="00100BDD">
        <w:rPr>
          <w:i/>
          <w:iCs/>
          <w:sz w:val="21"/>
          <w:szCs w:val="36"/>
        </w:rPr>
        <w:t>If you have any questions or other requirements regarding this project, please feel free to contact us. We have 24-hour customer service and are on standby throughout the year. As long as we receive your feedback, we will study it as soon as possible and provide you with a satisfactory response.</w:t>
      </w:r>
    </w:p>
    <w:p w14:paraId="17F97BB7" w14:textId="77777777" w:rsidR="00100BDD" w:rsidRPr="00100BDD" w:rsidRDefault="00100BDD" w:rsidP="00100BDD">
      <w:pPr>
        <w:pStyle w:val="ab"/>
        <w:rPr>
          <w:i/>
          <w:iCs/>
          <w:sz w:val="21"/>
          <w:szCs w:val="36"/>
        </w:rPr>
      </w:pPr>
      <w:r w:rsidRPr="00100BDD">
        <w:rPr>
          <w:i/>
          <w:iCs/>
          <w:sz w:val="21"/>
          <w:szCs w:val="36"/>
        </w:rPr>
        <w:t>Our contact information: 1238-46575441</w:t>
      </w:r>
    </w:p>
    <w:p w14:paraId="5E115578" w14:textId="7EF1F2FD"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Budget</w:t>
      </w:r>
      <w:r w:rsidR="00561B7E" w:rsidRPr="00732FAA">
        <w:rPr>
          <w:rFonts w:ascii="Times New Roman" w:hAnsi="Times New Roman" w:cs="Times New Roman"/>
          <w:sz w:val="32"/>
          <w:szCs w:val="48"/>
        </w:rPr>
        <w:t>/</w:t>
      </w:r>
      <w:r w:rsidRPr="00732FAA">
        <w:rPr>
          <w:rFonts w:ascii="Times New Roman" w:hAnsi="Times New Roman" w:cs="Times New Roman"/>
          <w:sz w:val="32"/>
          <w:szCs w:val="48"/>
        </w:rPr>
        <w:t>Time frame</w:t>
      </w:r>
    </w:p>
    <w:p w14:paraId="7961EC10" w14:textId="77777777" w:rsidR="00100BDD" w:rsidRPr="00100BDD" w:rsidRDefault="00100BDD" w:rsidP="00100BDD">
      <w:pPr>
        <w:pStyle w:val="ab"/>
        <w:rPr>
          <w:i/>
          <w:iCs/>
          <w:sz w:val="21"/>
          <w:szCs w:val="36"/>
        </w:rPr>
      </w:pPr>
      <w:r w:rsidRPr="00100BDD">
        <w:rPr>
          <w:i/>
          <w:iCs/>
          <w:sz w:val="21"/>
          <w:szCs w:val="36"/>
        </w:rPr>
        <w:t>Based on your current needs, the initial establishment of the system in the first phase will take two months, with a required amount of $7600. After preliminary completion, it will enter the second phase, which is expected to take 45 days and the required amount is $10000. After the completion of the second phase, it will be the final version put into use, which will be maintained for four years without any additional costs. After that, all other services will incur additional costs.</w:t>
      </w:r>
    </w:p>
    <w:p w14:paraId="62A5B720" w14:textId="77777777" w:rsidR="008A456A" w:rsidRPr="00A52B3C" w:rsidRDefault="008A456A" w:rsidP="008518D5">
      <w:pPr>
        <w:rPr>
          <w:lang w:val="en-US"/>
        </w:rPr>
      </w:pPr>
    </w:p>
    <w:p w14:paraId="4129261F" w14:textId="5B690094" w:rsidR="006C5F99" w:rsidRPr="00100BDD" w:rsidRDefault="00100BDD" w:rsidP="008518D5">
      <w:pPr>
        <w:rPr>
          <w:b/>
          <w:bCs/>
          <w:sz w:val="36"/>
          <w:szCs w:val="36"/>
        </w:rPr>
      </w:pPr>
      <w:r w:rsidRPr="00100BDD">
        <w:rPr>
          <w:b/>
          <w:bCs/>
          <w:sz w:val="36"/>
          <w:szCs w:val="36"/>
        </w:rPr>
        <w:t>Configuration Management</w:t>
      </w:r>
    </w:p>
    <w:p w14:paraId="2C44243F" w14:textId="453EA1C9"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Change management: Change management requires collaboration from multiple parties, so it requires strengthened communication among various departments. A suitable cloud platform can be set up for multi-party collaboration, so that each department can make modifications and supplements at the same time.</w:t>
      </w:r>
    </w:p>
    <w:p w14:paraId="2B916B6B" w14:textId="5EFD4B91"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Version management: In terms of version management, it is necessary to strictly standardize the version number of each project and make relevant backups to prevent other problems. In order to strengthen version management, it is necessary to provide relevant training to the personnel in charge of the project and set up relevant responsible persons to facilitate review. As a result, a version management module can be integrated into the system, making it easy for developers to view past versions at any time.</w:t>
      </w:r>
    </w:p>
    <w:p w14:paraId="22E8859A" w14:textId="1B16C371" w:rsidR="00100BDD" w:rsidRPr="00100BDD"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System architecture: It is recommended to customize a highly modular system. Firstly, it is for the convenience of future maintenance and upgrades. Secondly, modularity can support collaboration among multiple people and will not interfere with each other.</w:t>
      </w:r>
    </w:p>
    <w:p w14:paraId="6B248CD3" w14:textId="4D5A3CFC" w:rsidR="006C5F99" w:rsidRPr="006E245F" w:rsidRDefault="00100BDD" w:rsidP="00100BDD">
      <w:pPr>
        <w:pStyle w:val="ab"/>
        <w:numPr>
          <w:ilvl w:val="0"/>
          <w:numId w:val="9"/>
        </w:numPr>
        <w:rPr>
          <w:rFonts w:ascii="Times New Roman" w:hAnsi="Times New Roman" w:cs="Times New Roman"/>
          <w:sz w:val="22"/>
          <w:szCs w:val="36"/>
        </w:rPr>
      </w:pPr>
      <w:r w:rsidRPr="00100BDD">
        <w:rPr>
          <w:rFonts w:ascii="Times New Roman" w:hAnsi="Times New Roman" w:cs="Times New Roman"/>
          <w:sz w:val="22"/>
          <w:szCs w:val="36"/>
        </w:rPr>
        <w:t>Release management: Based on your requirements, you can establish a database and customize a data monitoring system, which can be integrated into a large module. The data monitoring system is used to detect data changes in the database and promptly send information to management personnel.</w:t>
      </w:r>
    </w:p>
    <w:sectPr w:rsidR="006C5F99" w:rsidRPr="006E245F">
      <w:headerReference w:type="default" r:id="rId8"/>
      <w:footerReference w:type="default" r:id="rId9"/>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25F7F" w14:textId="77777777" w:rsidR="00964BBD" w:rsidRDefault="00964BBD">
      <w:r>
        <w:separator/>
      </w:r>
    </w:p>
  </w:endnote>
  <w:endnote w:type="continuationSeparator" w:id="0">
    <w:p w14:paraId="2CB1D574" w14:textId="77777777" w:rsidR="00964BBD" w:rsidRDefault="00964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31104" w14:textId="77777777" w:rsidR="004563E2" w:rsidRPr="00BD7BFB" w:rsidRDefault="004563E2">
    <w:pPr>
      <w:pStyle w:val="a8"/>
      <w:rPr>
        <w:rFonts w:ascii="Roboto Light" w:hAnsi="Roboto Light" w:cs="Roboto Light"/>
        <w:sz w:val="14"/>
        <w:szCs w:val="14"/>
        <w:lang w:val="de-DE"/>
      </w:rPr>
    </w:pPr>
  </w:p>
  <w:p w14:paraId="724093A0" w14:textId="77777777" w:rsidR="004563E2" w:rsidRPr="00BD7BFB" w:rsidRDefault="004563E2">
    <w:pPr>
      <w:pStyle w:val="a8"/>
      <w:rPr>
        <w:rFonts w:ascii="Roboto" w:hAnsi="Roboto" w:cs="Roboto"/>
        <w:sz w:val="13"/>
        <w:szCs w:val="13"/>
        <w:lang w:val="de-DE"/>
      </w:rPr>
    </w:pPr>
  </w:p>
  <w:p w14:paraId="326C64C6" w14:textId="77777777" w:rsidR="004563E2" w:rsidRPr="00BD7BFB" w:rsidRDefault="004563E2">
    <w:pPr>
      <w:pStyle w:val="a8"/>
      <w:rPr>
        <w:rFonts w:ascii="Roboto" w:hAnsi="Roboto" w:cs="Roboto"/>
        <w:sz w:val="13"/>
        <w:szCs w:val="13"/>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1B5C7" w14:textId="77777777" w:rsidR="00964BBD" w:rsidRDefault="00964BBD">
      <w:r>
        <w:separator/>
      </w:r>
    </w:p>
  </w:footnote>
  <w:footnote w:type="continuationSeparator" w:id="0">
    <w:p w14:paraId="17E2219B" w14:textId="77777777" w:rsidR="00964BBD" w:rsidRDefault="00964B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3035318"/>
    <w:multiLevelType w:val="hybridMultilevel"/>
    <w:tmpl w:val="F6CA66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5E56567D"/>
    <w:multiLevelType w:val="hybridMultilevel"/>
    <w:tmpl w:val="68F27C26"/>
    <w:lvl w:ilvl="0" w:tplc="0C090001">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713F60CA"/>
    <w:multiLevelType w:val="hybridMultilevel"/>
    <w:tmpl w:val="D86AF5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9"/>
  </w:num>
  <w:num w:numId="7" w16cid:durableId="1449277931">
    <w:abstractNumId w:val="3"/>
  </w:num>
  <w:num w:numId="8" w16cid:durableId="98062135">
    <w:abstractNumId w:val="0"/>
  </w:num>
  <w:num w:numId="9" w16cid:durableId="689720076">
    <w:abstractNumId w:val="5"/>
  </w:num>
  <w:num w:numId="10" w16cid:durableId="1671175499">
    <w:abstractNumId w:val="8"/>
  </w:num>
  <w:num w:numId="11" w16cid:durableId="21051521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9454C"/>
    <w:rsid w:val="000E1256"/>
    <w:rsid w:val="00100BDD"/>
    <w:rsid w:val="00102AA7"/>
    <w:rsid w:val="00144117"/>
    <w:rsid w:val="001962B9"/>
    <w:rsid w:val="001B6360"/>
    <w:rsid w:val="001F7B14"/>
    <w:rsid w:val="002479C0"/>
    <w:rsid w:val="00286EB4"/>
    <w:rsid w:val="002F2E70"/>
    <w:rsid w:val="003149A9"/>
    <w:rsid w:val="00350EF6"/>
    <w:rsid w:val="0038132B"/>
    <w:rsid w:val="003B6F99"/>
    <w:rsid w:val="003E6E21"/>
    <w:rsid w:val="00425761"/>
    <w:rsid w:val="004563E2"/>
    <w:rsid w:val="00471464"/>
    <w:rsid w:val="00473541"/>
    <w:rsid w:val="004836F7"/>
    <w:rsid w:val="004F3AAD"/>
    <w:rsid w:val="00550355"/>
    <w:rsid w:val="00561B7E"/>
    <w:rsid w:val="005A6315"/>
    <w:rsid w:val="006551D6"/>
    <w:rsid w:val="0068334B"/>
    <w:rsid w:val="006C5F99"/>
    <w:rsid w:val="006E245F"/>
    <w:rsid w:val="006F14AB"/>
    <w:rsid w:val="00717ECD"/>
    <w:rsid w:val="00732FAA"/>
    <w:rsid w:val="0073571D"/>
    <w:rsid w:val="0074276F"/>
    <w:rsid w:val="0077218B"/>
    <w:rsid w:val="00780D2E"/>
    <w:rsid w:val="008018F2"/>
    <w:rsid w:val="00836DE1"/>
    <w:rsid w:val="008518D5"/>
    <w:rsid w:val="008555A2"/>
    <w:rsid w:val="008A456A"/>
    <w:rsid w:val="008E0940"/>
    <w:rsid w:val="008F156F"/>
    <w:rsid w:val="009223FA"/>
    <w:rsid w:val="00933681"/>
    <w:rsid w:val="00964BBD"/>
    <w:rsid w:val="00972B2B"/>
    <w:rsid w:val="00984E36"/>
    <w:rsid w:val="00985108"/>
    <w:rsid w:val="0099373C"/>
    <w:rsid w:val="009E52A4"/>
    <w:rsid w:val="00A3731F"/>
    <w:rsid w:val="00A52B3C"/>
    <w:rsid w:val="00A64E6C"/>
    <w:rsid w:val="00A6587A"/>
    <w:rsid w:val="00A706A2"/>
    <w:rsid w:val="00B153FA"/>
    <w:rsid w:val="00B1703F"/>
    <w:rsid w:val="00B44439"/>
    <w:rsid w:val="00BD62DB"/>
    <w:rsid w:val="00BD7BFB"/>
    <w:rsid w:val="00C4752C"/>
    <w:rsid w:val="00C630A0"/>
    <w:rsid w:val="00CA078F"/>
    <w:rsid w:val="00CA4654"/>
    <w:rsid w:val="00D26B3D"/>
    <w:rsid w:val="00D60674"/>
    <w:rsid w:val="00DB0288"/>
    <w:rsid w:val="00DC4EA3"/>
    <w:rsid w:val="00E21C2C"/>
    <w:rsid w:val="00E25C5F"/>
    <w:rsid w:val="00E315D4"/>
    <w:rsid w:val="00E63551"/>
    <w:rsid w:val="00EF17B3"/>
    <w:rsid w:val="00F66B72"/>
    <w:rsid w:val="00FC44BA"/>
    <w:rsid w:val="00FE0B7F"/>
    <w:rsid w:val="00FF661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9">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a">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 w:type="paragraph" w:styleId="ab">
    <w:name w:val="List Paragraph"/>
    <w:basedOn w:val="a"/>
    <w:uiPriority w:val="34"/>
    <w:qFormat/>
    <w:rsid w:val="003149A9"/>
    <w:pPr>
      <w:suppressAutoHyphens w:val="0"/>
      <w:spacing w:after="60" w:line="264" w:lineRule="auto"/>
      <w:ind w:left="720"/>
      <w:contextualSpacing/>
    </w:pPr>
    <w:rPr>
      <w:rFonts w:ascii="Roboto Light" w:eastAsiaTheme="minorHAnsi" w:hAnsi="Roboto Light" w:cstheme="minorBidi"/>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2022.dotx</Template>
  <TotalTime>4</TotalTime>
  <Pages>3</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6608</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鸡脖 hey</cp:lastModifiedBy>
  <cp:revision>3</cp:revision>
  <cp:lastPrinted>2017-07-25T02:21:00Z</cp:lastPrinted>
  <dcterms:created xsi:type="dcterms:W3CDTF">2023-09-24T11:33:00Z</dcterms:created>
  <dcterms:modified xsi:type="dcterms:W3CDTF">2023-09-24T11:35:00Z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